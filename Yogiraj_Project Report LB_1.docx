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bookmarkStart w:id="0" w:name="_GoBack"/>
      <w:bookmarkEnd w:id="0"/>
      <w:r>
        <w:rPr>
          <w:b/>
          <w:sz w:val="40"/>
        </w:rPr>
        <w:t>PROJECT REPORT</w:t>
      </w:r>
    </w:p>
    <w:p>
      <w:pPr>
        <w:jc w:val="center"/>
      </w:pPr>
      <w:r>
        <w:rPr>
          <w:b/>
          <w:sz w:val="30"/>
        </w:rPr>
        <w:t>Automated Web Security Header Scanner</w:t>
      </w:r>
    </w:p>
    <w:p>
      <w:r>
        <w:t>Cyber Security Bootcamp — IBM SkillsBuild / Bharat Cares</w:t>
      </w:r>
    </w:p>
    <w:p>
      <w:r>
        <w:rPr>
          <w:rFonts w:ascii="Calibri" w:hAnsi="Calibri"/>
        </w:rPr>
        <w:t>Student: Yogiraj Vijaysinh Nalawade</w:t>
        <w:br/>
        <w:t>Institution: Dnyanshree Institute of Engineering and Technology, Satara</w:t>
        <w:br/>
        <w:t>Date: October 2026</w:t>
      </w:r>
    </w:p>
    <w:p>
      <w:pPr>
        <w:pStyle w:val="1"/>
      </w:pPr>
      <w:r>
        <w:t>Abstract</w:t>
      </w:r>
    </w:p>
    <w:p>
      <w:r>
        <w:t>The Automated Web Security Header Scanner is a Python command-line utility that requests a website's HTTP response and checks six commonly used defensive response headers. It reports which headers are present or missing and can export findings to JSON. It demonstrates HTTP requests, response-header analysis, input validation, error handling, and basic security reporting.</w:t>
      </w:r>
    </w:p>
    <w:p>
      <w:pPr>
        <w:pStyle w:val="1"/>
      </w:pPr>
      <w:r>
        <w:t>1. Introduction</w:t>
      </w:r>
    </w:p>
    <w:p>
      <w:r>
        <w:t>Web browsers use response headers to apply security controls. These headers can help enforce HTTPS, reduce content-injection risk, prevent MIME sniffing, control framing, limit referrer information, and restrict browser features.</w:t>
      </w:r>
    </w:p>
    <w:p>
      <w:pPr>
        <w:pStyle w:val="1"/>
      </w:pPr>
      <w:r>
        <w:t>2. Problem Statement</w:t>
      </w:r>
    </w:p>
    <w:p>
      <w:r>
        <w:t>Manually reviewing response headers can be unfamiliar to beginners. A small, repeatable utility provides a quick checklist and saves findings for later review.</w:t>
      </w:r>
    </w:p>
    <w:p>
      <w:pPr>
        <w:pStyle w:val="1"/>
      </w:pPr>
      <w:r>
        <w:t>3. Objectives</w:t>
      </w:r>
    </w:p>
    <w:p>
      <w:r>
        <w:t>• Accept a URL from the command line.</w:t>
        <w:br/>
        <w:t>• Request the URL with a timeout and follow redirects.</w:t>
        <w:br/>
        <w:t>• Check six selected security headers.</w:t>
        <w:br/>
        <w:t>• Display HTTP status, final URL, HTTPS status, and per-header results.</w:t>
        <w:br/>
        <w:t>• Optionally export results to JSON.</w:t>
        <w:br/>
        <w:t>• Encourage authorized and ethical assessment.</w:t>
      </w:r>
    </w:p>
    <w:p>
      <w:pPr>
        <w:pStyle w:val="1"/>
      </w:pPr>
      <w:r>
        <w:t>4. Scope</w:t>
      </w:r>
    </w:p>
    <w:p>
      <w:r>
        <w:t>The tool performs a single HTTP GET request and inspects the final response headers. It does not exploit vulnerabilities, brute-force credentials, or crawl a website. Use it only on systems you own or are authorized to assess.</w:t>
      </w:r>
    </w:p>
    <w:p>
      <w:pPr>
        <w:pStyle w:val="1"/>
      </w:pPr>
      <w:r>
        <w:t>5. Tools and Technologies</w:t>
      </w:r>
    </w:p>
    <w:p>
      <w:r>
        <w:t>Python 3.9+, requests, JSON, command-line interface, Git and GitHub.</w:t>
      </w:r>
    </w:p>
    <w:p>
      <w:pPr>
        <w:pStyle w:val="1"/>
      </w:pPr>
      <w:r>
        <w:t>6. Headers Checked</w:t>
      </w:r>
    </w:p>
    <w:p>
      <w:r>
        <w:t>Strict-Transport-Security: encourages HTTPS after a secure visit.</w:t>
        <w:br/>
        <w:t>Content-Security-Policy: defines allowed content sources and can mitigate some injection attacks.</w:t>
        <w:br/>
        <w:t>X-Content-Type-Options: nosniff helps prevent MIME-type sniffing.</w:t>
        <w:br/>
        <w:t>X-Frame-Options: controls whether pages may be framed.</w:t>
        <w:br/>
        <w:t>Referrer-Policy: controls referrer information sent by the browser.</w:t>
        <w:br/>
        <w:t>Permissions-Policy: controls access to selected browser capabilities.</w:t>
        <w:br/>
        <w:br/>
        <w:t>A missing header is a review item, not conclusive proof of a vulnerability.</w:t>
      </w:r>
    </w:p>
    <w:p>
      <w:pPr>
        <w:pStyle w:val="1"/>
      </w:pPr>
      <w:r>
        <w:t>7. System Design and Workflow</w:t>
      </w:r>
    </w:p>
    <w:p>
      <w:r>
        <w:t>1. User enters a URL.</w:t>
        <w:br/>
        <w:t>2. The program validates and normalizes the URL.</w:t>
        <w:br/>
        <w:t>3. A GET request is sent with a timeout.</w:t>
        <w:br/>
        <w:t>4. Redirects are followed and final response headers inspected.</w:t>
        <w:br/>
        <w:t>5. Six checks are generated.</w:t>
        <w:br/>
        <w:t>6. A readable summary is printed.</w:t>
        <w:br/>
        <w:t>7. Optional results are saved as JSON.</w:t>
      </w:r>
    </w:p>
    <w:p>
      <w:pPr>
        <w:pStyle w:val="1"/>
      </w:pPr>
      <w:r>
        <w:t>8. Implementation</w:t>
      </w:r>
    </w:p>
    <w:p>
      <w:r>
        <w:t>The main source file is scanner.py. It uses argparse for command-line options, urllib.parse for URL validation, requests for HTTP communication, and json for optional report export. Input and network errors are handled gracefully.</w:t>
      </w:r>
    </w:p>
    <w:p>
      <w:pPr>
        <w:pStyle w:val="1"/>
      </w:pPr>
      <w:r>
        <w:t>9. Installation and Execution</w:t>
      </w:r>
    </w:p>
    <w:p>
      <w:r>
        <w:t>python -m venv .venv</w:t>
        <w:br/>
        <w:t>Activate the environment, then run:</w:t>
        <w:br/>
        <w:t>python -m pip install -r requirements.txt</w:t>
        <w:br/>
        <w:t>python scanner.py https://example.com</w:t>
        <w:br/>
        <w:t>python scanner.py https://example.com --json scan_report.json</w:t>
        <w:br/>
        <w:br/>
        <w:t>Use a test domain you control or have permission to assess.</w:t>
      </w:r>
    </w:p>
    <w:p>
      <w:pPr>
        <w:pStyle w:val="1"/>
      </w:pPr>
      <w:r>
        <w:t>10. Testing Plan</w:t>
      </w:r>
    </w:p>
    <w:p>
      <w:r>
        <w:t>Valid reachable HTTPS URL: status and header checklist should print.</w:t>
        <w:br/>
        <w:t>URL without scheme: HTTPS is added by default.</w:t>
        <w:br/>
        <w:t>Invalid URL: validation error should display.</w:t>
        <w:br/>
        <w:t>Unreachable host/timeout: request error should display.</w:t>
        <w:br/>
        <w:t>JSON option: structured results should be saved.</w:t>
        <w:br/>
        <w:t>Missing header: that header should be marked REVIEW/missing.</w:t>
        <w:br/>
        <w:br/>
        <w:t>Record actual results from your own tests before submitting.</w:t>
      </w:r>
    </w:p>
    <w:p>
      <w:pPr>
        <w:pStyle w:val="1"/>
      </w:pPr>
      <w:r>
        <w:t>11. Results and Discussion</w:t>
      </w:r>
    </w:p>
    <w:p>
      <w:r>
        <w:t>The program provides a quick inventory of selected response headers. It does not label a website as secure or hacked because header presence alone cannot establish overall security.</w:t>
        <w:br/>
        <w:br/>
        <w:t>Add genuine screenshots of your terminal command, scan output, and JSON report here. Use only an authorized test target.</w:t>
      </w:r>
    </w:p>
    <w:p>
      <w:pPr>
        <w:pStyle w:val="1"/>
      </w:pPr>
      <w:r>
        <w:t>12. Limitations</w:t>
      </w:r>
    </w:p>
    <w:p>
      <w:r>
        <w:t>Only one final response is inspected. Header presence is checked, not policy quality. Results may vary by path, redirects, CDN, and server configuration. The tool does not check TLS configuration, cookies, authentication, JavaScript, or application vulnerabilities.</w:t>
      </w:r>
    </w:p>
    <w:p>
      <w:pPr>
        <w:pStyle w:val="1"/>
      </w:pPr>
      <w:r>
        <w:t>13. Future Scope</w:t>
      </w:r>
    </w:p>
    <w:p>
      <w:r>
        <w:t>Add automated tests, HTML/PDF reporting, configurable header checks, a local policy baseline, and a graphical user interface.</w:t>
      </w:r>
    </w:p>
    <w:p>
      <w:pPr>
        <w:pStyle w:val="1"/>
      </w:pPr>
      <w:r>
        <w:t>14. Conclusion</w:t>
      </w:r>
    </w:p>
    <w:p>
      <w:r>
        <w:t>This project demonstrates a basic defensive web-security workflow using Python. It provides an understandable first-pass header checklist and JSON export while emphasizing context and authorized manual verification.</w:t>
      </w:r>
    </w:p>
    <w:p>
      <w:pPr>
        <w:pStyle w:val="1"/>
      </w:pPr>
      <w:r>
        <w:t>References</w:t>
      </w:r>
    </w:p>
    <w:p>
      <w:r>
        <w:t>Python documentation: https://docs.python.org/3/</w:t>
        <w:br/>
        <w:t>Requests documentation: https://requests.readthedocs.io/</w:t>
        <w:br/>
        <w:t>MDN HTTP headers: https://developer.mozilla.org/en-US/docs/Web/HTTP/Headers</w:t>
        <w:br/>
        <w:t>OWASP Secure Headers Project: https://owasp.org/www-project-secure-headers/</w:t>
      </w:r>
    </w:p>
    <w:p>
      <w:pPr>
        <w:pStyle w:val="1"/>
      </w:pPr>
      <w:r>
        <w:t>Submission Checklist</w:t>
      </w:r>
    </w:p>
    <w:p>
      <w:r>
        <w:t>☐ Replace student/institution placeholders.</w:t>
      </w:r>
    </w:p>
    <w:p>
      <w:r>
        <w:t>☐ Run the program and capture genuine test screenshots.</w:t>
      </w:r>
    </w:p>
    <w:p>
      <w:r>
        <w:t>☐ Verify requirements installation.</w:t>
      </w:r>
    </w:p>
    <w:p>
      <w:r>
        <w:t>☐ Review the code so you can explain it.</w:t>
      </w:r>
    </w:p>
    <w:p>
      <w:r>
        <w:t>☐ Create a GitHub repository and upload the files.</w:t>
      </w:r>
    </w:p>
    <w:p>
      <w:r>
        <w:t>☐ Paste the repository URL into the form.</w:t>
      </w:r>
    </w:p>
    <w:sectPr>
      <w:pgSz w:w="12240" w:h="15840"/>
      <w:pgMar w:top="1008" w:right="1800" w:bottom="1008"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明朝">
    <w:altName w:val="Droid Sans"/>
    <w:panose1 w:val="00000000000000000000"/>
    <w:charset w:val="80"/>
    <w:family w:val="roman"/>
    <w:pitch w:val="variable"/>
    <w:sig w:usb0="00000001" w:usb1="08070000" w:usb2="00000010" w:usb3="00000000" w:csb0="00020000"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689</Words>
  <Characters>4307</Characters>
  <Lines>98</Lines>
  <Paragraphs>43</Paragraphs>
  <CharactersWithSpaces>4957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2026-10-21T11:15:56Z</dcterms:modified>
</cp:coreProperties>
</file>